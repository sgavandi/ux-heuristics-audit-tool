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2E629" w14:textId="77777777" w:rsidR="00363FB4" w:rsidRDefault="00363FB4" w:rsidP="00363FB4">
      <w:r>
        <w:t># Plan</w:t>
      </w:r>
    </w:p>
    <w:p w14:paraId="1AD48D56" w14:textId="77777777" w:rsidR="00363FB4" w:rsidRDefault="00363FB4" w:rsidP="00363FB4"/>
    <w:p w14:paraId="673ED8EF" w14:textId="77777777" w:rsidR="00363FB4" w:rsidRDefault="00363FB4" w:rsidP="00363FB4">
      <w:r>
        <w:t>&gt; This document defines the step-by-step build order for the project.</w:t>
      </w:r>
    </w:p>
    <w:p w14:paraId="7115279B" w14:textId="77777777" w:rsidR="00363FB4" w:rsidRDefault="00363FB4" w:rsidP="00363FB4">
      <w:r>
        <w:t>&gt; At the end of each phase, the AI assistant must stop, review for bugs,</w:t>
      </w:r>
    </w:p>
    <w:p w14:paraId="539D5CE5" w14:textId="77777777" w:rsidR="00363FB4" w:rsidRDefault="00363FB4" w:rsidP="00363FB4">
      <w:r>
        <w:t>&gt; and wait for explicit approval before continuing.</w:t>
      </w:r>
    </w:p>
    <w:p w14:paraId="57019322" w14:textId="77777777" w:rsidR="00363FB4" w:rsidRDefault="00363FB4" w:rsidP="00363FB4"/>
    <w:p w14:paraId="7276664D" w14:textId="77777777" w:rsidR="00363FB4" w:rsidRDefault="00363FB4" w:rsidP="00363FB4">
      <w:r>
        <w:t>---</w:t>
      </w:r>
    </w:p>
    <w:p w14:paraId="433F87D7" w14:textId="77777777" w:rsidR="00363FB4" w:rsidRDefault="00363FB4" w:rsidP="00363FB4"/>
    <w:p w14:paraId="774B2449" w14:textId="77777777" w:rsidR="00363FB4" w:rsidRDefault="00363FB4" w:rsidP="00363FB4">
      <w:r>
        <w:t>## How This Plan Works</w:t>
      </w:r>
    </w:p>
    <w:p w14:paraId="18BBF4EA" w14:textId="77777777" w:rsidR="00363FB4" w:rsidRDefault="00363FB4" w:rsidP="00363FB4"/>
    <w:p w14:paraId="7DAF7A2A" w14:textId="77777777" w:rsidR="00363FB4" w:rsidRDefault="00363FB4" w:rsidP="00363FB4">
      <w:r>
        <w:t>- Each phase is broken into small, focused tasks</w:t>
      </w:r>
    </w:p>
    <w:p w14:paraId="4FEE9032" w14:textId="77777777" w:rsidR="00363FB4" w:rsidRDefault="00363FB4" w:rsidP="00363FB4">
      <w:r>
        <w:t>- After every phase the assistant will:</w:t>
      </w:r>
    </w:p>
    <w:p w14:paraId="0E1EC06F" w14:textId="77777777" w:rsidR="00363FB4" w:rsidRDefault="00363FB4" w:rsidP="00363FB4">
      <w:r>
        <w:t xml:space="preserve">  1. Review all code written in that phase for bugs and inconsistencies</w:t>
      </w:r>
    </w:p>
    <w:p w14:paraId="4CC915E0" w14:textId="77777777" w:rsidR="00363FB4" w:rsidRDefault="00363FB4" w:rsidP="00363FB4">
      <w:r>
        <w:t xml:space="preserve">  2. Cross-check against the project brief</w:t>
      </w:r>
    </w:p>
    <w:p w14:paraId="59590B04" w14:textId="77777777" w:rsidR="00363FB4" w:rsidRDefault="00363FB4" w:rsidP="00363FB4">
      <w:r>
        <w:t xml:space="preserve">  3. Surface any issues or decisions that need attention</w:t>
      </w:r>
    </w:p>
    <w:p w14:paraId="48086DB9" w14:textId="77777777" w:rsidR="00363FB4" w:rsidRDefault="00363FB4" w:rsidP="00363FB4">
      <w:r>
        <w:t xml:space="preserve">  4. **Wait for your approval before moving to the next phase**</w:t>
      </w:r>
    </w:p>
    <w:p w14:paraId="066620D0" w14:textId="77777777" w:rsidR="00363FB4" w:rsidRDefault="00363FB4" w:rsidP="00363FB4">
      <w:r>
        <w:t>- Do not proceed to the next phase unless explicitly told to continue</w:t>
      </w:r>
    </w:p>
    <w:p w14:paraId="17056D6F" w14:textId="77777777" w:rsidR="00363FB4" w:rsidRDefault="00363FB4" w:rsidP="00363FB4">
      <w:r>
        <w:t>- Do not proceed to the next phase until a commit has been made</w:t>
      </w:r>
    </w:p>
    <w:p w14:paraId="4643F2B2" w14:textId="77777777" w:rsidR="00363FB4" w:rsidRDefault="00363FB4" w:rsidP="00363FB4"/>
    <w:p w14:paraId="37C2796C" w14:textId="77777777" w:rsidR="00363FB4" w:rsidRDefault="00363FB4" w:rsidP="00363FB4">
      <w:r>
        <w:t>---</w:t>
      </w:r>
    </w:p>
    <w:p w14:paraId="3AB8E725" w14:textId="77777777" w:rsidR="00363FB4" w:rsidRDefault="00363FB4" w:rsidP="00363FB4"/>
    <w:p w14:paraId="62885825" w14:textId="77777777" w:rsidR="00363FB4" w:rsidRDefault="00363FB4" w:rsidP="00363FB4">
      <w:r>
        <w:t>## Phase 1 — Project Scaffold</w:t>
      </w:r>
    </w:p>
    <w:p w14:paraId="23AA7E40" w14:textId="77777777" w:rsidR="00363FB4" w:rsidRDefault="00363FB4" w:rsidP="00363FB4"/>
    <w:p w14:paraId="5EBA2BEC" w14:textId="77777777" w:rsidR="00363FB4" w:rsidRDefault="00363FB4" w:rsidP="00363FB4">
      <w:r>
        <w:t>**Goal:** Get a clean, working base project with nothing unnecessary.</w:t>
      </w:r>
    </w:p>
    <w:p w14:paraId="2733F24C" w14:textId="77777777" w:rsidR="00363FB4" w:rsidRDefault="00363FB4" w:rsidP="00363FB4"/>
    <w:p w14:paraId="0EE3273A" w14:textId="77777777" w:rsidR="00363FB4" w:rsidRDefault="00363FB4" w:rsidP="00363FB4">
      <w:r>
        <w:t>- [ ] Initialise git with `git init`</w:t>
      </w:r>
    </w:p>
    <w:p w14:paraId="3B6498D6" w14:textId="77777777" w:rsidR="00363FB4" w:rsidRDefault="00363FB4" w:rsidP="00363FB4">
      <w:r>
        <w:t>- [ ] Create and configure `.gitignore` before any other files are created. It must include at minimum:</w:t>
      </w:r>
    </w:p>
    <w:p w14:paraId="1D482F7F" w14:textId="77777777" w:rsidR="00363FB4" w:rsidRDefault="00363FB4" w:rsidP="00363FB4">
      <w:r>
        <w:lastRenderedPageBreak/>
        <w:t xml:space="preserve">  ```</w:t>
      </w:r>
    </w:p>
    <w:p w14:paraId="7552E83C" w14:textId="77777777" w:rsidR="00363FB4" w:rsidRDefault="00363FB4" w:rsidP="00363FB4">
      <w:r>
        <w:t xml:space="preserve">  # TypeScript</w:t>
      </w:r>
    </w:p>
    <w:p w14:paraId="08A4427B" w14:textId="77777777" w:rsidR="00363FB4" w:rsidRDefault="00363FB4" w:rsidP="00363FB4">
      <w:r>
        <w:t xml:space="preserve">  *.tsbuildinfo</w:t>
      </w:r>
    </w:p>
    <w:p w14:paraId="209725C1" w14:textId="77777777" w:rsidR="00363FB4" w:rsidRDefault="00363FB4" w:rsidP="00363FB4"/>
    <w:p w14:paraId="61901203" w14:textId="77777777" w:rsidR="00363FB4" w:rsidRDefault="00363FB4" w:rsidP="00363FB4">
      <w:r>
        <w:t xml:space="preserve">  # Vite</w:t>
      </w:r>
    </w:p>
    <w:p w14:paraId="6F0FE011" w14:textId="77777777" w:rsidR="00363FB4" w:rsidRDefault="00363FB4" w:rsidP="00363FB4">
      <w:r>
        <w:t xml:space="preserve">  dist/</w:t>
      </w:r>
    </w:p>
    <w:p w14:paraId="4F13EA5B" w14:textId="77777777" w:rsidR="00363FB4" w:rsidRDefault="00363FB4" w:rsidP="00363FB4">
      <w:r>
        <w:t xml:space="preserve">  .vite/</w:t>
      </w:r>
    </w:p>
    <w:p w14:paraId="4A127A67" w14:textId="77777777" w:rsidR="00363FB4" w:rsidRDefault="00363FB4" w:rsidP="00363FB4"/>
    <w:p w14:paraId="41EE96FC" w14:textId="77777777" w:rsidR="00363FB4" w:rsidRDefault="00363FB4" w:rsidP="00363FB4">
      <w:r>
        <w:t xml:space="preserve">  # Environment variables</w:t>
      </w:r>
    </w:p>
    <w:p w14:paraId="79232C04" w14:textId="77777777" w:rsidR="00363FB4" w:rsidRDefault="00363FB4" w:rsidP="00363FB4">
      <w:r>
        <w:t xml:space="preserve">  .env</w:t>
      </w:r>
    </w:p>
    <w:p w14:paraId="555C99ED" w14:textId="77777777" w:rsidR="00363FB4" w:rsidRDefault="00363FB4" w:rsidP="00363FB4">
      <w:r>
        <w:t xml:space="preserve">  .env.local</w:t>
      </w:r>
    </w:p>
    <w:p w14:paraId="5C89F855" w14:textId="77777777" w:rsidR="00363FB4" w:rsidRDefault="00363FB4" w:rsidP="00363FB4">
      <w:r>
        <w:t xml:space="preserve">  .env.*.local</w:t>
      </w:r>
    </w:p>
    <w:p w14:paraId="3408A98D" w14:textId="77777777" w:rsidR="00363FB4" w:rsidRDefault="00363FB4" w:rsidP="00363FB4"/>
    <w:p w14:paraId="4B5D4370" w14:textId="77777777" w:rsidR="00363FB4" w:rsidRDefault="00363FB4" w:rsidP="00363FB4">
      <w:r>
        <w:t xml:space="preserve">  # Editor</w:t>
      </w:r>
    </w:p>
    <w:p w14:paraId="53F108E3" w14:textId="77777777" w:rsidR="00363FB4" w:rsidRDefault="00363FB4" w:rsidP="00363FB4">
      <w:r>
        <w:t xml:space="preserve">  .vscode/</w:t>
      </w:r>
    </w:p>
    <w:p w14:paraId="60EEC734" w14:textId="77777777" w:rsidR="00363FB4" w:rsidRDefault="00363FB4" w:rsidP="00363FB4">
      <w:r>
        <w:t xml:space="preserve">  .idea/</w:t>
      </w:r>
    </w:p>
    <w:p w14:paraId="435CEE75" w14:textId="77777777" w:rsidR="00363FB4" w:rsidRDefault="00363FB4" w:rsidP="00363FB4"/>
    <w:p w14:paraId="5F34CCCD" w14:textId="77777777" w:rsidR="00363FB4" w:rsidRDefault="00363FB4" w:rsidP="00363FB4">
      <w:r>
        <w:t xml:space="preserve">  # OS</w:t>
      </w:r>
    </w:p>
    <w:p w14:paraId="07A1CD8F" w14:textId="77777777" w:rsidR="00363FB4" w:rsidRDefault="00363FB4" w:rsidP="00363FB4">
      <w:r>
        <w:t xml:space="preserve">  .DS_Store</w:t>
      </w:r>
    </w:p>
    <w:p w14:paraId="6557AECE" w14:textId="77777777" w:rsidR="00363FB4" w:rsidRDefault="00363FB4" w:rsidP="00363FB4">
      <w:r>
        <w:t xml:space="preserve">  Thumbs.db</w:t>
      </w:r>
    </w:p>
    <w:p w14:paraId="6FD9F617" w14:textId="77777777" w:rsidR="00363FB4" w:rsidRDefault="00363FB4" w:rsidP="00363FB4"/>
    <w:p w14:paraId="17C2C7B8" w14:textId="77777777" w:rsidR="00363FB4" w:rsidRDefault="00363FB4" w:rsidP="00363FB4">
      <w:r>
        <w:t xml:space="preserve">  # Dependencies</w:t>
      </w:r>
    </w:p>
    <w:p w14:paraId="26749EF5" w14:textId="77777777" w:rsidR="00363FB4" w:rsidRDefault="00363FB4" w:rsidP="00363FB4">
      <w:r>
        <w:t xml:space="preserve">  node_modules/</w:t>
      </w:r>
    </w:p>
    <w:p w14:paraId="6302F0EC" w14:textId="77777777" w:rsidR="00363FB4" w:rsidRDefault="00363FB4" w:rsidP="00363FB4">
      <w:r>
        <w:t xml:space="preserve">  ```</w:t>
      </w:r>
    </w:p>
    <w:p w14:paraId="02E1785D" w14:textId="77777777" w:rsidR="00363FB4" w:rsidRDefault="00363FB4" w:rsidP="00363FB4">
      <w:r>
        <w:t>- [ ] Initialise Vite + Vue 3 project</w:t>
      </w:r>
    </w:p>
    <w:p w14:paraId="1ED3271C" w14:textId="77777777" w:rsidR="00363FB4" w:rsidRDefault="00363FB4" w:rsidP="00363FB4">
      <w:r>
        <w:t>- [ ] Install and configure Vuetify 3</w:t>
      </w:r>
    </w:p>
    <w:p w14:paraId="25900DCE" w14:textId="77777777" w:rsidR="00363FB4" w:rsidRDefault="00363FB4" w:rsidP="00363FB4">
      <w:r>
        <w:t>- [ ] Install Phosphor Icons for Vue</w:t>
      </w:r>
    </w:p>
    <w:p w14:paraId="226E5DE5" w14:textId="77777777" w:rsidR="00363FB4" w:rsidRDefault="00363FB4" w:rsidP="00363FB4">
      <w:r>
        <w:t>- [ ] Install and configure Inter font via Fontsource</w:t>
      </w:r>
    </w:p>
    <w:p w14:paraId="7F14EDA8" w14:textId="77777777" w:rsidR="00363FB4" w:rsidRDefault="00363FB4" w:rsidP="00363FB4">
      <w:r>
        <w:lastRenderedPageBreak/>
        <w:t>- [ ] Set up folder structure:</w:t>
      </w:r>
    </w:p>
    <w:p w14:paraId="60EE5392" w14:textId="77777777" w:rsidR="00363FB4" w:rsidRDefault="00363FB4" w:rsidP="00363FB4">
      <w:r>
        <w:t xml:space="preserve">  ```</w:t>
      </w:r>
    </w:p>
    <w:p w14:paraId="3208E686" w14:textId="77777777" w:rsidR="00363FB4" w:rsidRDefault="00363FB4" w:rsidP="00363FB4">
      <w:r>
        <w:t xml:space="preserve">  src/</w:t>
      </w:r>
    </w:p>
    <w:p w14:paraId="1A807E65" w14:textId="77777777" w:rsidR="00363FB4" w:rsidRDefault="00363FB4" w:rsidP="00363FB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assets/</w:t>
      </w:r>
    </w:p>
    <w:p w14:paraId="4E7DA8C1" w14:textId="77777777" w:rsidR="00363FB4" w:rsidRDefault="00363FB4" w:rsidP="00363FB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45BFD991" w14:textId="77777777" w:rsidR="00363FB4" w:rsidRDefault="00363FB4" w:rsidP="00363FB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composables/</w:t>
      </w:r>
    </w:p>
    <w:p w14:paraId="6C0A6744" w14:textId="77777777" w:rsidR="00363FB4" w:rsidRDefault="00363FB4" w:rsidP="00363FB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layouts/</w:t>
      </w:r>
    </w:p>
    <w:p w14:paraId="66288281" w14:textId="77777777" w:rsidR="00363FB4" w:rsidRDefault="00363FB4" w:rsidP="00363FB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14:paraId="3B2370CC" w14:textId="77777777" w:rsidR="00363FB4" w:rsidRDefault="00363FB4" w:rsidP="00363FB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router/</w:t>
      </w:r>
    </w:p>
    <w:p w14:paraId="59AB0518" w14:textId="77777777" w:rsidR="00363FB4" w:rsidRDefault="00363FB4" w:rsidP="00363FB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stores/</w:t>
      </w:r>
    </w:p>
    <w:p w14:paraId="10EF5266" w14:textId="77777777" w:rsidR="00363FB4" w:rsidRDefault="00363FB4" w:rsidP="00363FB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styles/</w:t>
      </w:r>
    </w:p>
    <w:p w14:paraId="4838BD04" w14:textId="77777777" w:rsidR="00363FB4" w:rsidRDefault="00363FB4" w:rsidP="00363FB4">
      <w:r>
        <w:t xml:space="preserve">  └── utils/</w:t>
      </w:r>
    </w:p>
    <w:p w14:paraId="43B81181" w14:textId="77777777" w:rsidR="00363FB4" w:rsidRDefault="00363FB4" w:rsidP="00363FB4">
      <w:r>
        <w:t xml:space="preserve">  ```</w:t>
      </w:r>
    </w:p>
    <w:p w14:paraId="07844D8B" w14:textId="77777777" w:rsidR="00363FB4" w:rsidRDefault="00363FB4" w:rsidP="00363FB4">
      <w:r>
        <w:t>- [ ] Confirm dev server runs without errors</w:t>
      </w:r>
    </w:p>
    <w:p w14:paraId="799F9280" w14:textId="77777777" w:rsidR="00363FB4" w:rsidRDefault="00363FB4" w:rsidP="00363FB4"/>
    <w:p w14:paraId="79C443DD" w14:textId="77777777" w:rsidR="00363FB4" w:rsidRDefault="00363FB4" w:rsidP="00363FB4">
      <w:r>
        <w:t>### Phase 1 Review Checklist</w:t>
      </w:r>
    </w:p>
    <w:p w14:paraId="796C6FCA" w14:textId="77777777" w:rsidR="00363FB4" w:rsidRDefault="00363FB4" w:rsidP="00363FB4">
      <w:r>
        <w:t>- [ ] Dev server starts cleanly with no console errors or warnings</w:t>
      </w:r>
    </w:p>
    <w:p w14:paraId="500997FC" w14:textId="77777777" w:rsidR="00363FB4" w:rsidRDefault="00363FB4" w:rsidP="00363FB4">
      <w:r>
        <w:t>- [ ] Vuetify 3 is rendering correctly</w:t>
      </w:r>
    </w:p>
    <w:p w14:paraId="1B188547" w14:textId="77777777" w:rsidR="00363FB4" w:rsidRDefault="00363FB4" w:rsidP="00363FB4">
      <w:r>
        <w:t>- [ ] Inter font is loading</w:t>
      </w:r>
    </w:p>
    <w:p w14:paraId="16BDA965" w14:textId="77777777" w:rsidR="00363FB4" w:rsidRDefault="00363FB4" w:rsidP="00363FB4">
      <w:r>
        <w:t>- [ ] Phosphor Icons resolve without errors</w:t>
      </w:r>
    </w:p>
    <w:p w14:paraId="05184ECD" w14:textId="77777777" w:rsidR="00363FB4" w:rsidRDefault="00363FB4" w:rsidP="00363FB4">
      <w:r>
        <w:t>- [ ] Folder structure matches the plan above</w:t>
      </w:r>
    </w:p>
    <w:p w14:paraId="1093D06A" w14:textId="77777777" w:rsidR="00363FB4" w:rsidRDefault="00363FB4" w:rsidP="00363FB4">
      <w:r>
        <w:t>- [ ] No unused dependencies in `package.json`</w:t>
      </w:r>
    </w:p>
    <w:p w14:paraId="11AF1FFE" w14:textId="77777777" w:rsidR="00363FB4" w:rsidRDefault="00363FB4" w:rsidP="00363FB4">
      <w:r>
        <w:t>- [ ] `.gitignore` is present and covers all required entries</w:t>
      </w:r>
    </w:p>
    <w:p w14:paraId="066B1092" w14:textId="77777777" w:rsidR="00363FB4" w:rsidRDefault="00363FB4" w:rsidP="00363FB4">
      <w:r>
        <w:t>- [ ] No unintended files are staged</w:t>
      </w:r>
    </w:p>
    <w:p w14:paraId="5467547B" w14:textId="77777777" w:rsidR="00363FB4" w:rsidRDefault="00363FB4" w:rsidP="00363FB4"/>
    <w:p w14:paraId="1B20C94E" w14:textId="77777777" w:rsidR="00363FB4" w:rsidRDefault="00363FB4" w:rsidP="00363FB4">
      <w:r>
        <w:t>### Phase 1 Commit</w:t>
      </w:r>
    </w:p>
    <w:p w14:paraId="53D767E9" w14:textId="77777777" w:rsidR="00363FB4" w:rsidRDefault="00363FB4" w:rsidP="00363FB4">
      <w:r>
        <w:t>- [ ] Stage all changes: `git add .`</w:t>
      </w:r>
    </w:p>
    <w:p w14:paraId="09BA46CA" w14:textId="77777777" w:rsidR="00363FB4" w:rsidRDefault="00363FB4" w:rsidP="00363FB4">
      <w:r>
        <w:t>- [ ] Commit: `git commit -m "feat: phase 1 — project scaffold"`</w:t>
      </w:r>
    </w:p>
    <w:p w14:paraId="4A3A7180" w14:textId="77777777" w:rsidR="00363FB4" w:rsidRDefault="00363FB4" w:rsidP="00363FB4"/>
    <w:p w14:paraId="3F21053B" w14:textId="77777777" w:rsidR="00363FB4" w:rsidRDefault="00363FB4" w:rsidP="00363FB4">
      <w:r>
        <w:t xml:space="preserve">&gt; </w:t>
      </w:r>
      <w:r>
        <w:rPr>
          <w:rFonts w:ascii="Apple Color Emoji" w:hAnsi="Apple Color Emoji" w:cs="Apple Color Emoji"/>
        </w:rPr>
        <w:t>⏸️</w:t>
      </w:r>
      <w:r>
        <w:t xml:space="preserve"> **STOP — Review complete and commit made. Confirm commit before starting Phase 2.**</w:t>
      </w:r>
    </w:p>
    <w:p w14:paraId="70D27814" w14:textId="77777777" w:rsidR="00363FB4" w:rsidRDefault="00363FB4" w:rsidP="00363FB4"/>
    <w:p w14:paraId="55559AB0" w14:textId="77777777" w:rsidR="00363FB4" w:rsidRDefault="00363FB4" w:rsidP="00363FB4">
      <w:r>
        <w:t>---</w:t>
      </w:r>
    </w:p>
    <w:p w14:paraId="501C42B4" w14:textId="77777777" w:rsidR="00363FB4" w:rsidRDefault="00363FB4" w:rsidP="00363FB4"/>
    <w:p w14:paraId="6737DB64" w14:textId="77777777" w:rsidR="00363FB4" w:rsidRDefault="00363FB4" w:rsidP="00363FB4">
      <w:r>
        <w:t>## Phase 2 — Global Styles and Tokens</w:t>
      </w:r>
    </w:p>
    <w:p w14:paraId="64E869A9" w14:textId="77777777" w:rsidR="00363FB4" w:rsidRDefault="00363FB4" w:rsidP="00363FB4"/>
    <w:p w14:paraId="432A6C89" w14:textId="77777777" w:rsidR="00363FB4" w:rsidRDefault="00363FB4" w:rsidP="00363FB4">
      <w:r>
        <w:t>**Goal:** Establish the design system foundation before building any components.</w:t>
      </w:r>
    </w:p>
    <w:p w14:paraId="4D928C13" w14:textId="77777777" w:rsidR="00363FB4" w:rsidRDefault="00363FB4" w:rsidP="00363FB4"/>
    <w:p w14:paraId="0A14999C" w14:textId="77777777" w:rsidR="00363FB4" w:rsidRDefault="00363FB4" w:rsidP="00363FB4">
      <w:r>
        <w:t>- [ ] Create global CSS file with all color tokens from the project brief</w:t>
      </w:r>
    </w:p>
    <w:p w14:paraId="5355ADF1" w14:textId="77777777" w:rsidR="00363FB4" w:rsidRDefault="00363FB4" w:rsidP="00363FB4">
      <w:r>
        <w:t>- [ ] Define spacing scale using the 8px grid as CSS custom properties</w:t>
      </w:r>
    </w:p>
    <w:p w14:paraId="18FEE034" w14:textId="77777777" w:rsidR="00363FB4" w:rsidRDefault="00363FB4" w:rsidP="00363FB4">
      <w:r>
        <w:t>- [ ] Define border radius tokens (`--radius-card`, `--radius-button`, etc.)</w:t>
      </w:r>
    </w:p>
    <w:p w14:paraId="04EBE2B7" w14:textId="77777777" w:rsidR="00363FB4" w:rsidRDefault="00363FB4" w:rsidP="00363FB4">
      <w:r>
        <w:t>- [ ] Define typography scale using Inter with weight-first hierarchy</w:t>
      </w:r>
    </w:p>
    <w:p w14:paraId="68654651" w14:textId="77777777" w:rsidR="00363FB4" w:rsidRDefault="00363FB4" w:rsidP="00363FB4">
      <w:r>
        <w:t>- [ ] Configure Vuetify theme to use project color tokens</w:t>
      </w:r>
    </w:p>
    <w:p w14:paraId="10478857" w14:textId="77777777" w:rsidR="00363FB4" w:rsidRDefault="00363FB4" w:rsidP="00363FB4">
      <w:r>
        <w:t>- [ ] Define global transition values (`--transition-default: 300ms ease-in-out`)</w:t>
      </w:r>
    </w:p>
    <w:p w14:paraId="23462F33" w14:textId="77777777" w:rsidR="00363FB4" w:rsidRDefault="00363FB4" w:rsidP="00363FB4">
      <w:r>
        <w:t>- [ ] Confirm tokens are accessible throughout the app</w:t>
      </w:r>
    </w:p>
    <w:p w14:paraId="568D76D7" w14:textId="77777777" w:rsidR="00363FB4" w:rsidRDefault="00363FB4" w:rsidP="00363FB4"/>
    <w:p w14:paraId="0C15029B" w14:textId="77777777" w:rsidR="00363FB4" w:rsidRDefault="00363FB4" w:rsidP="00363FB4">
      <w:r>
        <w:t>### Phase 2 Review Checklist</w:t>
      </w:r>
    </w:p>
    <w:p w14:paraId="1D11A863" w14:textId="77777777" w:rsidR="00363FB4" w:rsidRDefault="00363FB4" w:rsidP="00363FB4">
      <w:r>
        <w:t>- [ ] All color tokens are defined and match the project brief</w:t>
      </w:r>
    </w:p>
    <w:p w14:paraId="49759AA8" w14:textId="77777777" w:rsidR="00363FB4" w:rsidRDefault="00363FB4" w:rsidP="00363FB4">
      <w:r>
        <w:t>- [ ] Spacing tokens are multiples of 8px</w:t>
      </w:r>
    </w:p>
    <w:p w14:paraId="3FBAFDD1" w14:textId="77777777" w:rsidR="00363FB4" w:rsidRDefault="00363FB4" w:rsidP="00363FB4">
      <w:r>
        <w:t>- [ ] Border radius tokens are applied correctly</w:t>
      </w:r>
    </w:p>
    <w:p w14:paraId="03A80C27" w14:textId="77777777" w:rsidR="00363FB4" w:rsidRDefault="00363FB4" w:rsidP="00363FB4">
      <w:r>
        <w:t>- [ ] Typography scale renders correctly in the browser</w:t>
      </w:r>
    </w:p>
    <w:p w14:paraId="60E6E3BF" w14:textId="77777777" w:rsidR="00363FB4" w:rsidRDefault="00363FB4" w:rsidP="00363FB4">
      <w:r>
        <w:t>- [ ] Vuetify theme reflects project colors, not defaults</w:t>
      </w:r>
    </w:p>
    <w:p w14:paraId="14BBFD57" w14:textId="77777777" w:rsidR="00363FB4" w:rsidRDefault="00363FB4" w:rsidP="00363FB4">
      <w:r>
        <w:t>- [ ] Transition variable is defined and usable</w:t>
      </w:r>
    </w:p>
    <w:p w14:paraId="0AF2BC1D" w14:textId="77777777" w:rsidR="00363FB4" w:rsidRDefault="00363FB4" w:rsidP="00363FB4">
      <w:r>
        <w:t>- [ ] No hardcoded values — everything references a token</w:t>
      </w:r>
    </w:p>
    <w:p w14:paraId="1D275F48" w14:textId="77777777" w:rsidR="00363FB4" w:rsidRDefault="00363FB4" w:rsidP="00363FB4"/>
    <w:p w14:paraId="0A7F1038" w14:textId="77777777" w:rsidR="00363FB4" w:rsidRDefault="00363FB4" w:rsidP="00363FB4">
      <w:r>
        <w:t>### Phase 2 Commit</w:t>
      </w:r>
    </w:p>
    <w:p w14:paraId="479DFDA0" w14:textId="77777777" w:rsidR="00363FB4" w:rsidRDefault="00363FB4" w:rsidP="00363FB4">
      <w:r>
        <w:lastRenderedPageBreak/>
        <w:t>- [ ] Stage all changes: `git add .`</w:t>
      </w:r>
    </w:p>
    <w:p w14:paraId="1317AF55" w14:textId="77777777" w:rsidR="00363FB4" w:rsidRDefault="00363FB4" w:rsidP="00363FB4">
      <w:r>
        <w:t>- [ ] Commit: `git commit -m "feat: phase 2 — global styles and tokens"`</w:t>
      </w:r>
    </w:p>
    <w:p w14:paraId="0EADF8F1" w14:textId="77777777" w:rsidR="00363FB4" w:rsidRDefault="00363FB4" w:rsidP="00363FB4"/>
    <w:p w14:paraId="4333FDB5" w14:textId="77777777" w:rsidR="00363FB4" w:rsidRDefault="00363FB4" w:rsidP="00363FB4">
      <w:r>
        <w:t xml:space="preserve">&gt; </w:t>
      </w:r>
      <w:r>
        <w:rPr>
          <w:rFonts w:ascii="Apple Color Emoji" w:hAnsi="Apple Color Emoji" w:cs="Apple Color Emoji"/>
        </w:rPr>
        <w:t>⏸️</w:t>
      </w:r>
      <w:r>
        <w:t xml:space="preserve"> **STOP — Review complete and commit made. Confirm commit before starting Phase 3.**</w:t>
      </w:r>
    </w:p>
    <w:p w14:paraId="3C98DF85" w14:textId="77777777" w:rsidR="00363FB4" w:rsidRDefault="00363FB4" w:rsidP="00363FB4"/>
    <w:p w14:paraId="4FC3D831" w14:textId="77777777" w:rsidR="00363FB4" w:rsidRDefault="00363FB4" w:rsidP="00363FB4">
      <w:r>
        <w:t>---</w:t>
      </w:r>
    </w:p>
    <w:p w14:paraId="2749B8B4" w14:textId="77777777" w:rsidR="00363FB4" w:rsidRDefault="00363FB4" w:rsidP="00363FB4"/>
    <w:p w14:paraId="523F9041" w14:textId="77777777" w:rsidR="00363FB4" w:rsidRDefault="00363FB4" w:rsidP="00363FB4">
      <w:r>
        <w:t>## Phase 3 — Layout and Navigation</w:t>
      </w:r>
    </w:p>
    <w:p w14:paraId="6B8DF6A9" w14:textId="77777777" w:rsidR="00363FB4" w:rsidRDefault="00363FB4" w:rsidP="00363FB4"/>
    <w:p w14:paraId="403CA48F" w14:textId="77777777" w:rsidR="00363FB4" w:rsidRDefault="00363FB4" w:rsidP="00363FB4">
      <w:r>
        <w:t>**Goal:** Build the shell of the application — the frame everything else sits inside.</w:t>
      </w:r>
    </w:p>
    <w:p w14:paraId="7181E2D4" w14:textId="77777777" w:rsidR="00363FB4" w:rsidRDefault="00363FB4" w:rsidP="00363FB4"/>
    <w:p w14:paraId="1EE7D9E6" w14:textId="77777777" w:rsidR="00363FB4" w:rsidRDefault="00363FB4" w:rsidP="00363FB4">
      <w:r>
        <w:t>- [ ] Build the base layout component (`AppLayout.vue`)</w:t>
      </w:r>
    </w:p>
    <w:p w14:paraId="3F9F2233" w14:textId="77777777" w:rsidR="00363FB4" w:rsidRDefault="00363FB4" w:rsidP="00363FB4">
      <w:r>
        <w:t>- [ ] Build the navigation component (sidebar or top nav — confirm with brief)</w:t>
      </w:r>
    </w:p>
    <w:p w14:paraId="56EFC99B" w14:textId="77777777" w:rsidR="00363FB4" w:rsidRDefault="00363FB4" w:rsidP="00363FB4">
      <w:r>
        <w:t>- [ ] Set up Vue Router with placeholder routes</w:t>
      </w:r>
    </w:p>
    <w:p w14:paraId="4816194C" w14:textId="77777777" w:rsidR="00363FB4" w:rsidRDefault="00363FB4" w:rsidP="00363FB4">
      <w:r>
        <w:t>- [ ] Ensure layout is responsive across breakpoints</w:t>
      </w:r>
    </w:p>
    <w:p w14:paraId="12D55839" w14:textId="77777777" w:rsidR="00363FB4" w:rsidRDefault="00363FB4" w:rsidP="00363FB4">
      <w:r>
        <w:t>- [ ] Apply spacing tokens to all layout regions</w:t>
      </w:r>
    </w:p>
    <w:p w14:paraId="1DA62D7E" w14:textId="77777777" w:rsidR="00363FB4" w:rsidRDefault="00363FB4" w:rsidP="00363FB4">
      <w:r>
        <w:t>- [ ] Confirm navigation transitions use the defined timing</w:t>
      </w:r>
    </w:p>
    <w:p w14:paraId="0B2C09C0" w14:textId="77777777" w:rsidR="00363FB4" w:rsidRDefault="00363FB4" w:rsidP="00363FB4"/>
    <w:p w14:paraId="337ECF76" w14:textId="77777777" w:rsidR="00363FB4" w:rsidRDefault="00363FB4" w:rsidP="00363FB4">
      <w:r>
        <w:t>### Phase 3 Review Checklist</w:t>
      </w:r>
    </w:p>
    <w:p w14:paraId="22E9AB00" w14:textId="77777777" w:rsidR="00363FB4" w:rsidRDefault="00363FB4" w:rsidP="00363FB4">
      <w:r>
        <w:t>- [ ] Layout renders correctly at all breakpoints</w:t>
      </w:r>
    </w:p>
    <w:p w14:paraId="7951DD43" w14:textId="77777777" w:rsidR="00363FB4" w:rsidRDefault="00363FB4" w:rsidP="00363FB4">
      <w:r>
        <w:t>- [ ] Navigation links route correctly with no 404s</w:t>
      </w:r>
    </w:p>
    <w:p w14:paraId="54A2515E" w14:textId="77777777" w:rsidR="00363FB4" w:rsidRDefault="00363FB4" w:rsidP="00363FB4">
      <w:r>
        <w:t>- [ ] Active route state is visually distinct</w:t>
      </w:r>
    </w:p>
    <w:p w14:paraId="721870EA" w14:textId="77777777" w:rsidR="00363FB4" w:rsidRDefault="00363FB4" w:rsidP="00363FB4">
      <w:r>
        <w:t>- [ ] Spacing uses 8px grid tokens throughout</w:t>
      </w:r>
    </w:p>
    <w:p w14:paraId="2EB0C52F" w14:textId="77777777" w:rsidR="00363FB4" w:rsidRDefault="00363FB4" w:rsidP="00363FB4">
      <w:r>
        <w:t>- [ ] Transitions on route changes are smooth and within 250–350ms</w:t>
      </w:r>
    </w:p>
    <w:p w14:paraId="4E895F6F" w14:textId="77777777" w:rsidR="00363FB4" w:rsidRDefault="00363FB4" w:rsidP="00363FB4">
      <w:r>
        <w:t>- [ ] No layout shift or overflow issues</w:t>
      </w:r>
    </w:p>
    <w:p w14:paraId="071F0A7B" w14:textId="77777777" w:rsidR="00363FB4" w:rsidRDefault="00363FB4" w:rsidP="00363FB4">
      <w:r>
        <w:t>- [ ] Keyboard navigation works through all nav items</w:t>
      </w:r>
    </w:p>
    <w:p w14:paraId="4CE1CC67" w14:textId="77777777" w:rsidR="00363FB4" w:rsidRDefault="00363FB4" w:rsidP="00363FB4"/>
    <w:p w14:paraId="0D6B5C58" w14:textId="77777777" w:rsidR="00363FB4" w:rsidRDefault="00363FB4" w:rsidP="00363FB4">
      <w:r>
        <w:lastRenderedPageBreak/>
        <w:t>### Phase 3 Commit</w:t>
      </w:r>
    </w:p>
    <w:p w14:paraId="6AC25609" w14:textId="77777777" w:rsidR="00363FB4" w:rsidRDefault="00363FB4" w:rsidP="00363FB4">
      <w:r>
        <w:t>- [ ] Stage all changes: `git add .`</w:t>
      </w:r>
    </w:p>
    <w:p w14:paraId="3C6B8EB5" w14:textId="77777777" w:rsidR="00363FB4" w:rsidRDefault="00363FB4" w:rsidP="00363FB4">
      <w:r>
        <w:t>- [ ] Commit: `git commit -m "feat: phase 3 — layout and navigation"`</w:t>
      </w:r>
    </w:p>
    <w:p w14:paraId="054E7DC4" w14:textId="77777777" w:rsidR="00363FB4" w:rsidRDefault="00363FB4" w:rsidP="00363FB4"/>
    <w:p w14:paraId="2F3B6AAC" w14:textId="77777777" w:rsidR="00363FB4" w:rsidRDefault="00363FB4" w:rsidP="00363FB4">
      <w:r>
        <w:t xml:space="preserve">&gt; </w:t>
      </w:r>
      <w:r>
        <w:rPr>
          <w:rFonts w:ascii="Apple Color Emoji" w:hAnsi="Apple Color Emoji" w:cs="Apple Color Emoji"/>
        </w:rPr>
        <w:t>⏸️</w:t>
      </w:r>
      <w:r>
        <w:t xml:space="preserve"> **STOP — Review complete and commit made. Confirm commit before starting Phase 4.**</w:t>
      </w:r>
    </w:p>
    <w:p w14:paraId="1578113E" w14:textId="77777777" w:rsidR="00363FB4" w:rsidRDefault="00363FB4" w:rsidP="00363FB4"/>
    <w:p w14:paraId="3A3A3950" w14:textId="77777777" w:rsidR="00363FB4" w:rsidRDefault="00363FB4" w:rsidP="00363FB4">
      <w:r>
        <w:t>---</w:t>
      </w:r>
    </w:p>
    <w:p w14:paraId="66B577F8" w14:textId="77777777" w:rsidR="00363FB4" w:rsidRDefault="00363FB4" w:rsidP="00363FB4"/>
    <w:p w14:paraId="5AC850FD" w14:textId="77777777" w:rsidR="00363FB4" w:rsidRDefault="00363FB4" w:rsidP="00363FB4">
      <w:r>
        <w:t>## Phase 4 — Data Layer</w:t>
      </w:r>
    </w:p>
    <w:p w14:paraId="51D7E954" w14:textId="77777777" w:rsidR="00363FB4" w:rsidRDefault="00363FB4" w:rsidP="00363FB4"/>
    <w:p w14:paraId="631F192D" w14:textId="77777777" w:rsidR="00363FB4" w:rsidRDefault="00363FB4" w:rsidP="00363FB4">
      <w:r>
        <w:t>**Goal:** Connect to the data source and confirm data is flowing before building any UI that depends on it.</w:t>
      </w:r>
    </w:p>
    <w:p w14:paraId="3B15AF23" w14:textId="77777777" w:rsidR="00363FB4" w:rsidRDefault="00363FB4" w:rsidP="00363FB4"/>
    <w:p w14:paraId="49EC98BF" w14:textId="77777777" w:rsidR="00363FB4" w:rsidRDefault="00363FB4" w:rsidP="00363FB4">
      <w:r>
        <w:t>- [ ] Set up data service file (`src/services/dataService.js`)</w:t>
      </w:r>
    </w:p>
    <w:p w14:paraId="14ACB8B9" w14:textId="77777777" w:rsidR="00363FB4" w:rsidRDefault="00363FB4" w:rsidP="00363FB4">
      <w:r>
        <w:t>- [ ] Configure API connection or load mock dataset (per project brief Data section)</w:t>
      </w:r>
    </w:p>
    <w:p w14:paraId="413742CF" w14:textId="77777777" w:rsidR="00363FB4" w:rsidRDefault="00363FB4" w:rsidP="00363FB4">
      <w:r>
        <w:t>- [ ] Set up Pinia store(s) for data state management</w:t>
      </w:r>
    </w:p>
    <w:p w14:paraId="000AE27C" w14:textId="77777777" w:rsidR="00363FB4" w:rsidRDefault="00363FB4" w:rsidP="00363FB4">
      <w:r>
        <w:t>- [ ] Write a composable for fetching and exposing data (`useData.js`)</w:t>
      </w:r>
    </w:p>
    <w:p w14:paraId="3C9F5603" w14:textId="77777777" w:rsidR="00363FB4" w:rsidRDefault="00363FB4" w:rsidP="00363FB4">
      <w:r>
        <w:t>- [ ] Handle loading, error, and empty states explicitly</w:t>
      </w:r>
    </w:p>
    <w:p w14:paraId="47B375F3" w14:textId="77777777" w:rsidR="00363FB4" w:rsidRDefault="00363FB4" w:rsidP="00363FB4">
      <w:r>
        <w:t>- [ ] Log a sample response to confirm data shape is correct</w:t>
      </w:r>
    </w:p>
    <w:p w14:paraId="4AC0CFFB" w14:textId="77777777" w:rsidR="00363FB4" w:rsidRDefault="00363FB4" w:rsidP="00363FB4">
      <w:r>
        <w:t>- [ ] Document the key fields being used from the dataset</w:t>
      </w:r>
    </w:p>
    <w:p w14:paraId="61F7AED1" w14:textId="77777777" w:rsidR="00363FB4" w:rsidRDefault="00363FB4" w:rsidP="00363FB4"/>
    <w:p w14:paraId="75FA7192" w14:textId="77777777" w:rsidR="00363FB4" w:rsidRDefault="00363FB4" w:rsidP="00363FB4">
      <w:r>
        <w:t>### Phase 4 Review Checklist</w:t>
      </w:r>
    </w:p>
    <w:p w14:paraId="23E3F297" w14:textId="77777777" w:rsidR="00363FB4" w:rsidRDefault="00363FB4" w:rsidP="00363FB4">
      <w:r>
        <w:t>- [ ] API connection or mock data loads without errors</w:t>
      </w:r>
    </w:p>
    <w:p w14:paraId="7ADE4AC4" w14:textId="77777777" w:rsidR="00363FB4" w:rsidRDefault="00363FB4" w:rsidP="00363FB4">
      <w:r>
        <w:t>- [ ] Data shape matches what the UI will need</w:t>
      </w:r>
    </w:p>
    <w:p w14:paraId="3CE73F15" w14:textId="77777777" w:rsidR="00363FB4" w:rsidRDefault="00363FB4" w:rsidP="00363FB4">
      <w:r>
        <w:t>- [ ] Loading state is handled and does not cause layout shift</w:t>
      </w:r>
    </w:p>
    <w:p w14:paraId="0E6BE877" w14:textId="77777777" w:rsidR="00363FB4" w:rsidRDefault="00363FB4" w:rsidP="00363FB4">
      <w:r>
        <w:t>- [ ] Error state is handled gracefully with a user-facing message</w:t>
      </w:r>
    </w:p>
    <w:p w14:paraId="5CC1DCEB" w14:textId="77777777" w:rsidR="00363FB4" w:rsidRDefault="00363FB4" w:rsidP="00363FB4">
      <w:r>
        <w:t>- [ ] Empty state is handled and does not break the UI</w:t>
      </w:r>
    </w:p>
    <w:p w14:paraId="14450C59" w14:textId="77777777" w:rsidR="00363FB4" w:rsidRDefault="00363FB4" w:rsidP="00363FB4">
      <w:r>
        <w:lastRenderedPageBreak/>
        <w:t>- [ ] No API keys or credentials are hardcoded — use `.env`</w:t>
      </w:r>
    </w:p>
    <w:p w14:paraId="37F7782B" w14:textId="77777777" w:rsidR="00363FB4" w:rsidRDefault="00363FB4" w:rsidP="00363FB4">
      <w:r>
        <w:t>- [ ] Pinia store updates correctly when data changes</w:t>
      </w:r>
    </w:p>
    <w:p w14:paraId="2BC9C830" w14:textId="77777777" w:rsidR="00363FB4" w:rsidRDefault="00363FB4" w:rsidP="00363FB4"/>
    <w:p w14:paraId="7711A69C" w14:textId="77777777" w:rsidR="00363FB4" w:rsidRDefault="00363FB4" w:rsidP="00363FB4">
      <w:r>
        <w:t>### Phase 4 Commit</w:t>
      </w:r>
    </w:p>
    <w:p w14:paraId="7B31B251" w14:textId="77777777" w:rsidR="00363FB4" w:rsidRDefault="00363FB4" w:rsidP="00363FB4">
      <w:r>
        <w:t>- [ ] Confirm `.env` is listed in `.gitignore` and will not be committed</w:t>
      </w:r>
    </w:p>
    <w:p w14:paraId="3C92D32C" w14:textId="77777777" w:rsidR="00363FB4" w:rsidRDefault="00363FB4" w:rsidP="00363FB4">
      <w:r>
        <w:t>- [ ] Confirm `.env.example` is present and documents all required variables</w:t>
      </w:r>
    </w:p>
    <w:p w14:paraId="67BC21AA" w14:textId="77777777" w:rsidR="00363FB4" w:rsidRDefault="00363FB4" w:rsidP="00363FB4">
      <w:r>
        <w:t>- [ ] Stage all changes: `git add .`</w:t>
      </w:r>
    </w:p>
    <w:p w14:paraId="37645911" w14:textId="77777777" w:rsidR="00363FB4" w:rsidRDefault="00363FB4" w:rsidP="00363FB4">
      <w:r>
        <w:t>- [ ] Commit: `git commit -m "feat: phase 4 — data layer"`</w:t>
      </w:r>
    </w:p>
    <w:p w14:paraId="1FB9A0A4" w14:textId="77777777" w:rsidR="00363FB4" w:rsidRDefault="00363FB4" w:rsidP="00363FB4"/>
    <w:p w14:paraId="2F5487A6" w14:textId="77777777" w:rsidR="00363FB4" w:rsidRDefault="00363FB4" w:rsidP="00363FB4">
      <w:r>
        <w:t xml:space="preserve">&gt; </w:t>
      </w:r>
      <w:r>
        <w:rPr>
          <w:rFonts w:ascii="Apple Color Emoji" w:hAnsi="Apple Color Emoji" w:cs="Apple Color Emoji"/>
        </w:rPr>
        <w:t>⏸️</w:t>
      </w:r>
      <w:r>
        <w:t xml:space="preserve"> **STOP — Review complete and commit made. Confirm commit before starting Phase 5.**</w:t>
      </w:r>
    </w:p>
    <w:p w14:paraId="58E4BD80" w14:textId="77777777" w:rsidR="00363FB4" w:rsidRDefault="00363FB4" w:rsidP="00363FB4"/>
    <w:p w14:paraId="5A46BB4E" w14:textId="77777777" w:rsidR="00363FB4" w:rsidRDefault="00363FB4" w:rsidP="00363FB4">
      <w:r>
        <w:t>---</w:t>
      </w:r>
    </w:p>
    <w:p w14:paraId="668C7713" w14:textId="77777777" w:rsidR="00363FB4" w:rsidRDefault="00363FB4" w:rsidP="00363FB4"/>
    <w:p w14:paraId="35C108A4" w14:textId="77777777" w:rsidR="00363FB4" w:rsidRDefault="00363FB4" w:rsidP="00363FB4">
      <w:r>
        <w:t>## Phase 5 — Core Components</w:t>
      </w:r>
    </w:p>
    <w:p w14:paraId="49755544" w14:textId="77777777" w:rsidR="00363FB4" w:rsidRDefault="00363FB4" w:rsidP="00363FB4"/>
    <w:p w14:paraId="3554FBCD" w14:textId="77777777" w:rsidR="00363FB4" w:rsidRDefault="00363FB4" w:rsidP="00363FB4">
      <w:r>
        <w:t>**Goal:** Build the reusable UI components the application depends on.</w:t>
      </w:r>
    </w:p>
    <w:p w14:paraId="184CC91B" w14:textId="77777777" w:rsidR="00363FB4" w:rsidRDefault="00363FB4" w:rsidP="00363FB4">
      <w:r>
        <w:t>Build and review each component individually before moving to the next.</w:t>
      </w:r>
    </w:p>
    <w:p w14:paraId="54CBDE49" w14:textId="77777777" w:rsidR="00363FB4" w:rsidRDefault="00363FB4" w:rsidP="00363FB4"/>
    <w:p w14:paraId="2C1B6951" w14:textId="77777777" w:rsidR="00363FB4" w:rsidRDefault="00363FB4" w:rsidP="00363FB4">
      <w:r>
        <w:t>### 5a — Cards</w:t>
      </w:r>
    </w:p>
    <w:p w14:paraId="32A41740" w14:textId="77777777" w:rsidR="00363FB4" w:rsidRDefault="00363FB4" w:rsidP="00363FB4">
      <w:r>
        <w:t>- [ ] Build base card component with `12px` border radius</w:t>
      </w:r>
    </w:p>
    <w:p w14:paraId="5C1CCF62" w14:textId="77777777" w:rsidR="00363FB4" w:rsidRDefault="00363FB4" w:rsidP="00363FB4">
      <w:r>
        <w:t>- [ ] Apply surface color and border tokens</w:t>
      </w:r>
    </w:p>
    <w:p w14:paraId="584CDA56" w14:textId="77777777" w:rsidR="00363FB4" w:rsidRDefault="00363FB4" w:rsidP="00363FB4">
      <w:r>
        <w:t>- [ ] Confirm spacing inside card uses 8px grid</w:t>
      </w:r>
    </w:p>
    <w:p w14:paraId="1760F920" w14:textId="77777777" w:rsidR="00363FB4" w:rsidRDefault="00363FB4" w:rsidP="00363FB4"/>
    <w:p w14:paraId="7E41F8F8" w14:textId="77777777" w:rsidR="00363FB4" w:rsidRDefault="00363FB4" w:rsidP="00363FB4">
      <w:r>
        <w:t>### 5b — Buttons</w:t>
      </w:r>
    </w:p>
    <w:p w14:paraId="43F932B6" w14:textId="77777777" w:rsidR="00363FB4" w:rsidRDefault="00363FB4" w:rsidP="00363FB4">
      <w:r>
        <w:t>- [ ] Build primary, secondary, and ghost button variants</w:t>
      </w:r>
    </w:p>
    <w:p w14:paraId="4A1B4A41" w14:textId="77777777" w:rsidR="00363FB4" w:rsidRDefault="00363FB4" w:rsidP="00363FB4">
      <w:r>
        <w:t>- [ ] Apply `12px` border radius</w:t>
      </w:r>
    </w:p>
    <w:p w14:paraId="13FC8D29" w14:textId="77777777" w:rsidR="00363FB4" w:rsidRDefault="00363FB4" w:rsidP="00363FB4">
      <w:r>
        <w:t>- [ ] Confirm hover, focus, and active states are distinct</w:t>
      </w:r>
    </w:p>
    <w:p w14:paraId="5AC026CC" w14:textId="77777777" w:rsidR="00363FB4" w:rsidRDefault="00363FB4" w:rsidP="00363FB4">
      <w:r>
        <w:lastRenderedPageBreak/>
        <w:t>- [ ] Confirm transitions are within 250–350ms</w:t>
      </w:r>
    </w:p>
    <w:p w14:paraId="189D5633" w14:textId="77777777" w:rsidR="00363FB4" w:rsidRDefault="00363FB4" w:rsidP="00363FB4"/>
    <w:p w14:paraId="6700A031" w14:textId="77777777" w:rsidR="00363FB4" w:rsidRDefault="00363FB4" w:rsidP="00363FB4">
      <w:r>
        <w:t>### 5c — Form Inputs</w:t>
      </w:r>
    </w:p>
    <w:p w14:paraId="1E0E6473" w14:textId="77777777" w:rsidR="00363FB4" w:rsidRDefault="00363FB4" w:rsidP="00363FB4">
      <w:r>
        <w:t>- [ ] Build text input with `12px` border radius</w:t>
      </w:r>
    </w:p>
    <w:p w14:paraId="293051CA" w14:textId="77777777" w:rsidR="00363FB4" w:rsidRDefault="00363FB4" w:rsidP="00363FB4">
      <w:r>
        <w:t>- [ ] Build select / dropdown component</w:t>
      </w:r>
    </w:p>
    <w:p w14:paraId="3DBE8D32" w14:textId="77777777" w:rsidR="00363FB4" w:rsidRDefault="00363FB4" w:rsidP="00363FB4">
      <w:r>
        <w:t>- [ ] Ensure all inputs have associated labels</w:t>
      </w:r>
    </w:p>
    <w:p w14:paraId="523B96B2" w14:textId="77777777" w:rsidR="00363FB4" w:rsidRDefault="00363FB4" w:rsidP="00363FB4">
      <w:r>
        <w:t>- [ ] Confirm focus state meets WCAG 2.2 AA visibility requirements</w:t>
      </w:r>
    </w:p>
    <w:p w14:paraId="53111B35" w14:textId="77777777" w:rsidR="00363FB4" w:rsidRDefault="00363FB4" w:rsidP="00363FB4"/>
    <w:p w14:paraId="524D9359" w14:textId="77777777" w:rsidR="00363FB4" w:rsidRDefault="00363FB4" w:rsidP="00363FB4">
      <w:r>
        <w:t>### 5d — Icons</w:t>
      </w:r>
    </w:p>
    <w:p w14:paraId="051AA809" w14:textId="77777777" w:rsidR="00363FB4" w:rsidRDefault="00363FB4" w:rsidP="00363FB4">
      <w:r>
        <w:t>- [ ] Confirm Phosphor outlined icons are rendering correctly</w:t>
      </w:r>
    </w:p>
    <w:p w14:paraId="6AAD078E" w14:textId="77777777" w:rsidR="00363FB4" w:rsidRDefault="00363FB4" w:rsidP="00363FB4">
      <w:r>
        <w:t>- [ ] Build a small icon usage example to validate sizing and alignment</w:t>
      </w:r>
    </w:p>
    <w:p w14:paraId="0B07CBD3" w14:textId="77777777" w:rsidR="00363FB4" w:rsidRDefault="00363FB4" w:rsidP="00363FB4">
      <w:r>
        <w:t>- [ ] Confirm no filled icons are used outside of active/selected states</w:t>
      </w:r>
    </w:p>
    <w:p w14:paraId="45230D15" w14:textId="77777777" w:rsidR="00363FB4" w:rsidRDefault="00363FB4" w:rsidP="00363FB4"/>
    <w:p w14:paraId="6CB9B7A4" w14:textId="77777777" w:rsidR="00363FB4" w:rsidRDefault="00363FB4" w:rsidP="00363FB4">
      <w:r>
        <w:t>### Phase 5 Review Checklist</w:t>
      </w:r>
    </w:p>
    <w:p w14:paraId="2BC706B1" w14:textId="77777777" w:rsidR="00363FB4" w:rsidRDefault="00363FB4" w:rsidP="00363FB4">
      <w:r>
        <w:t>- [ ] All components render without console errors</w:t>
      </w:r>
    </w:p>
    <w:p w14:paraId="0D586E60" w14:textId="77777777" w:rsidR="00363FB4" w:rsidRDefault="00363FB4" w:rsidP="00363FB4">
      <w:r>
        <w:t>- [ ] All components use design tokens — no hardcoded values</w:t>
      </w:r>
    </w:p>
    <w:p w14:paraId="148F0396" w14:textId="77777777" w:rsidR="00363FB4" w:rsidRDefault="00363FB4" w:rsidP="00363FB4">
      <w:r>
        <w:t>- [ ] Hover, focus, and active states work on all interactive components</w:t>
      </w:r>
    </w:p>
    <w:p w14:paraId="4D89597F" w14:textId="77777777" w:rsidR="00363FB4" w:rsidRDefault="00363FB4" w:rsidP="00363FB4">
      <w:r>
        <w:t>- [ ] All form inputs have visible, associated labels</w:t>
      </w:r>
    </w:p>
    <w:p w14:paraId="293B4C55" w14:textId="77777777" w:rsidR="00363FB4" w:rsidRDefault="00363FB4" w:rsidP="00363FB4">
      <w:r>
        <w:t>- [ ] Keyboard interaction works on all components</w:t>
      </w:r>
    </w:p>
    <w:p w14:paraId="62EC21A2" w14:textId="77777777" w:rsidR="00363FB4" w:rsidRDefault="00363FB4" w:rsidP="00363FB4">
      <w:r>
        <w:t>- [ ] Transitions are smooth and within the defined timing range</w:t>
      </w:r>
    </w:p>
    <w:p w14:paraId="17D32C01" w14:textId="77777777" w:rsidR="00363FB4" w:rsidRDefault="00363FB4" w:rsidP="00363FB4">
      <w:r>
        <w:t>- [ ] Components are consistent with each other visually</w:t>
      </w:r>
    </w:p>
    <w:p w14:paraId="1B4BE846" w14:textId="77777777" w:rsidR="00363FB4" w:rsidRDefault="00363FB4" w:rsidP="00363FB4"/>
    <w:p w14:paraId="4A1A8AF6" w14:textId="77777777" w:rsidR="00363FB4" w:rsidRDefault="00363FB4" w:rsidP="00363FB4">
      <w:r>
        <w:t>### Phase 5 Commit</w:t>
      </w:r>
    </w:p>
    <w:p w14:paraId="7751EEC8" w14:textId="77777777" w:rsidR="00363FB4" w:rsidRDefault="00363FB4" w:rsidP="00363FB4">
      <w:r>
        <w:t>- [ ] Stage all changes: `git add .`</w:t>
      </w:r>
    </w:p>
    <w:p w14:paraId="1D4272AF" w14:textId="77777777" w:rsidR="00363FB4" w:rsidRDefault="00363FB4" w:rsidP="00363FB4">
      <w:r>
        <w:t>- [ ] Commit: `git commit -m "feat: phase 5 — core components"`</w:t>
      </w:r>
    </w:p>
    <w:p w14:paraId="19365900" w14:textId="77777777" w:rsidR="00363FB4" w:rsidRDefault="00363FB4" w:rsidP="00363FB4"/>
    <w:p w14:paraId="55011C08" w14:textId="77777777" w:rsidR="00363FB4" w:rsidRDefault="00363FB4" w:rsidP="00363FB4">
      <w:r>
        <w:t xml:space="preserve">&gt; </w:t>
      </w:r>
      <w:r>
        <w:rPr>
          <w:rFonts w:ascii="Apple Color Emoji" w:hAnsi="Apple Color Emoji" w:cs="Apple Color Emoji"/>
        </w:rPr>
        <w:t>⏸️</w:t>
      </w:r>
      <w:r>
        <w:t xml:space="preserve"> **STOP — Review complete and commit made. Confirm commit before starting Phase 6.**</w:t>
      </w:r>
    </w:p>
    <w:p w14:paraId="269D403D" w14:textId="77777777" w:rsidR="00363FB4" w:rsidRDefault="00363FB4" w:rsidP="00363FB4"/>
    <w:p w14:paraId="79B63C1F" w14:textId="77777777" w:rsidR="00363FB4" w:rsidRDefault="00363FB4" w:rsidP="00363FB4">
      <w:r>
        <w:t>---</w:t>
      </w:r>
    </w:p>
    <w:p w14:paraId="5F2D7AE7" w14:textId="77777777" w:rsidR="00363FB4" w:rsidRDefault="00363FB4" w:rsidP="00363FB4"/>
    <w:p w14:paraId="6ED0E3AE" w14:textId="77777777" w:rsidR="00363FB4" w:rsidRDefault="00363FB4" w:rsidP="00363FB4">
      <w:r>
        <w:t>## Phase 6 — Charts and Data Visualisation</w:t>
      </w:r>
    </w:p>
    <w:p w14:paraId="5EBB7C66" w14:textId="77777777" w:rsidR="00363FB4" w:rsidRDefault="00363FB4" w:rsidP="00363FB4"/>
    <w:p w14:paraId="59A04E5D" w14:textId="77777777" w:rsidR="00363FB4" w:rsidRDefault="00363FB4" w:rsidP="00363FB4">
      <w:r>
        <w:t>**Goal:** Build the data visualisation layer using real or mock data.</w:t>
      </w:r>
    </w:p>
    <w:p w14:paraId="75EB228B" w14:textId="77777777" w:rsidR="00363FB4" w:rsidRDefault="00363FB4" w:rsidP="00363FB4"/>
    <w:p w14:paraId="589929C1" w14:textId="77777777" w:rsidR="00363FB4" w:rsidRDefault="00363FB4" w:rsidP="00363FB4">
      <w:r>
        <w:t>- [ ] Install and configure the chosen charting library</w:t>
      </w:r>
    </w:p>
    <w:p w14:paraId="06E3A350" w14:textId="77777777" w:rsidR="00363FB4" w:rsidRDefault="00363FB4" w:rsidP="00363FB4">
      <w:r>
        <w:t>- [ ] Build the first chart component using project color tokens</w:t>
      </w:r>
    </w:p>
    <w:p w14:paraId="65FCF180" w14:textId="77777777" w:rsidR="00363FB4" w:rsidRDefault="00363FB4" w:rsidP="00363FB4">
      <w:r>
        <w:t>- [ ] Remove all chartjunk (unnecessary gridlines, shadows, 3D effects)</w:t>
      </w:r>
    </w:p>
    <w:p w14:paraId="33C9B99B" w14:textId="77777777" w:rsidR="00363FB4" w:rsidRDefault="00363FB4" w:rsidP="00363FB4">
      <w:r>
        <w:t>- [ ] Ensure all labels are visible without requiring hover</w:t>
      </w:r>
    </w:p>
    <w:p w14:paraId="5CE23DAF" w14:textId="77777777" w:rsidR="00363FB4" w:rsidRDefault="00363FB4" w:rsidP="00363FB4">
      <w:r>
        <w:t>- [ ] Add a text-based summary or alternative for each chart</w:t>
      </w:r>
    </w:p>
    <w:p w14:paraId="6E653C43" w14:textId="77777777" w:rsidR="00363FB4" w:rsidRDefault="00363FB4" w:rsidP="00363FB4">
      <w:r>
        <w:t>- [ ] Confirm charts are responsive across breakpoints</w:t>
      </w:r>
    </w:p>
    <w:p w14:paraId="3CC5C070" w14:textId="77777777" w:rsidR="00363FB4" w:rsidRDefault="00363FB4" w:rsidP="00363FB4">
      <w:r>
        <w:t>- [ ] Repeat for each additional chart type required</w:t>
      </w:r>
    </w:p>
    <w:p w14:paraId="09746A53" w14:textId="77777777" w:rsidR="00363FB4" w:rsidRDefault="00363FB4" w:rsidP="00363FB4"/>
    <w:p w14:paraId="521F9944" w14:textId="77777777" w:rsidR="00363FB4" w:rsidRDefault="00363FB4" w:rsidP="00363FB4">
      <w:r>
        <w:t>### Phase 6 Review Checklist</w:t>
      </w:r>
    </w:p>
    <w:p w14:paraId="21479880" w14:textId="77777777" w:rsidR="00363FB4" w:rsidRDefault="00363FB4" w:rsidP="00363FB4">
      <w:r>
        <w:t>- [ ] Charts render correctly with real or mock data</w:t>
      </w:r>
    </w:p>
    <w:p w14:paraId="52B23553" w14:textId="77777777" w:rsidR="00363FB4" w:rsidRDefault="00363FB4" w:rsidP="00363FB4">
      <w:r>
        <w:t>- [ ] Color usage is restrained and uses project tokens only</w:t>
      </w:r>
    </w:p>
    <w:p w14:paraId="19B48E4A" w14:textId="77777777" w:rsidR="00363FB4" w:rsidRDefault="00363FB4" w:rsidP="00363FB4">
      <w:r>
        <w:t>- [ ] Labels are always visible — not hover-dependent</w:t>
      </w:r>
    </w:p>
    <w:p w14:paraId="3EC37E41" w14:textId="77777777" w:rsidR="00363FB4" w:rsidRDefault="00363FB4" w:rsidP="00363FB4">
      <w:r>
        <w:t>- [ ] Each chart has a text alternative for accessibility</w:t>
      </w:r>
    </w:p>
    <w:p w14:paraId="6CCF677E" w14:textId="77777777" w:rsidR="00363FB4" w:rsidRDefault="00363FB4" w:rsidP="00363FB4">
      <w:r>
        <w:t>- [ ] Charts are responsive and do not overflow their containers</w:t>
      </w:r>
    </w:p>
    <w:p w14:paraId="6BC22B7B" w14:textId="77777777" w:rsidR="00363FB4" w:rsidRDefault="00363FB4" w:rsidP="00363FB4">
      <w:r>
        <w:t>- [ ] No console errors from the charting library</w:t>
      </w:r>
    </w:p>
    <w:p w14:paraId="130AFE4E" w14:textId="77777777" w:rsidR="00363FB4" w:rsidRDefault="00363FB4" w:rsidP="00363FB4"/>
    <w:p w14:paraId="27CAAA1D" w14:textId="77777777" w:rsidR="00363FB4" w:rsidRDefault="00363FB4" w:rsidP="00363FB4">
      <w:r>
        <w:t>### Phase 6 Commit</w:t>
      </w:r>
    </w:p>
    <w:p w14:paraId="24ECE1B8" w14:textId="77777777" w:rsidR="00363FB4" w:rsidRDefault="00363FB4" w:rsidP="00363FB4">
      <w:r>
        <w:t>- [ ] Stage all changes: `git add .`</w:t>
      </w:r>
    </w:p>
    <w:p w14:paraId="2E9C18C0" w14:textId="77777777" w:rsidR="00363FB4" w:rsidRDefault="00363FB4" w:rsidP="00363FB4">
      <w:r>
        <w:t>- [ ] Commit: `git commit -m "feat: phase 6 — charts and data visualisation"`</w:t>
      </w:r>
    </w:p>
    <w:p w14:paraId="356E4D7A" w14:textId="77777777" w:rsidR="00363FB4" w:rsidRDefault="00363FB4" w:rsidP="00363FB4"/>
    <w:p w14:paraId="639EFEFC" w14:textId="77777777" w:rsidR="00363FB4" w:rsidRDefault="00363FB4" w:rsidP="00363FB4">
      <w:r>
        <w:lastRenderedPageBreak/>
        <w:t xml:space="preserve">&gt; </w:t>
      </w:r>
      <w:r>
        <w:rPr>
          <w:rFonts w:ascii="Apple Color Emoji" w:hAnsi="Apple Color Emoji" w:cs="Apple Color Emoji"/>
        </w:rPr>
        <w:t>⏸️</w:t>
      </w:r>
      <w:r>
        <w:t xml:space="preserve"> **STOP — Review complete and commit made. Confirm commit before starting Phase 7.**</w:t>
      </w:r>
    </w:p>
    <w:p w14:paraId="65A8F631" w14:textId="77777777" w:rsidR="00363FB4" w:rsidRDefault="00363FB4" w:rsidP="00363FB4"/>
    <w:p w14:paraId="1DF99E2E" w14:textId="77777777" w:rsidR="00363FB4" w:rsidRDefault="00363FB4" w:rsidP="00363FB4">
      <w:r>
        <w:t>---</w:t>
      </w:r>
    </w:p>
    <w:p w14:paraId="0C35FF2A" w14:textId="77777777" w:rsidR="00363FB4" w:rsidRDefault="00363FB4" w:rsidP="00363FB4"/>
    <w:p w14:paraId="0E8AA76E" w14:textId="77777777" w:rsidR="00363FB4" w:rsidRDefault="00363FB4" w:rsidP="00363FB4">
      <w:r>
        <w:t>## Phase 7 — Pages and Feature Assembly</w:t>
      </w:r>
    </w:p>
    <w:p w14:paraId="7845F123" w14:textId="77777777" w:rsidR="00363FB4" w:rsidRDefault="00363FB4" w:rsidP="00363FB4"/>
    <w:p w14:paraId="2E40C52D" w14:textId="77777777" w:rsidR="00363FB4" w:rsidRDefault="00363FB4" w:rsidP="00363FB4">
      <w:r>
        <w:t>**Goal:** Assemble components and data into the actual pages of the application.</w:t>
      </w:r>
    </w:p>
    <w:p w14:paraId="05D913C3" w14:textId="77777777" w:rsidR="00363FB4" w:rsidRDefault="00363FB4" w:rsidP="00363FB4"/>
    <w:p w14:paraId="73D7CD18" w14:textId="77777777" w:rsidR="00363FB4" w:rsidRDefault="00363FB4" w:rsidP="00363FB4">
      <w:r>
        <w:t>- [ ] Build each page defined in the project brief one at a time</w:t>
      </w:r>
    </w:p>
    <w:p w14:paraId="38E406D5" w14:textId="77777777" w:rsidR="00363FB4" w:rsidRDefault="00363FB4" w:rsidP="00363FB4">
      <w:r>
        <w:t>- [ ] Connect each page to the relevant Pinia store and data composable</w:t>
      </w:r>
    </w:p>
    <w:p w14:paraId="1EE6EFA0" w14:textId="77777777" w:rsidR="00363FB4" w:rsidRDefault="00363FB4" w:rsidP="00363FB4">
      <w:r>
        <w:t>- [ ] Apply layout, spacing, and typography tokens throughout</w:t>
      </w:r>
    </w:p>
    <w:p w14:paraId="1C83833A" w14:textId="77777777" w:rsidR="00363FB4" w:rsidRDefault="00363FB4" w:rsidP="00363FB4">
      <w:r>
        <w:t>- [ ] Confirm loading, error, and empty states render on every page</w:t>
      </w:r>
    </w:p>
    <w:p w14:paraId="7C4E0116" w14:textId="77777777" w:rsidR="00363FB4" w:rsidRDefault="00363FB4" w:rsidP="00363FB4">
      <w:r>
        <w:t>- [ ] Confirm all routes resolve correctly</w:t>
      </w:r>
    </w:p>
    <w:p w14:paraId="578CB1F6" w14:textId="77777777" w:rsidR="00363FB4" w:rsidRDefault="00363FB4" w:rsidP="00363FB4"/>
    <w:p w14:paraId="4B9405B4" w14:textId="77777777" w:rsidR="00363FB4" w:rsidRDefault="00363FB4" w:rsidP="00363FB4">
      <w:r>
        <w:t>### Phase 7 Review Checklist</w:t>
      </w:r>
    </w:p>
    <w:p w14:paraId="08ABB458" w14:textId="77777777" w:rsidR="00363FB4" w:rsidRDefault="00363FB4" w:rsidP="00363FB4">
      <w:r>
        <w:t>- [ ] All pages render without errors</w:t>
      </w:r>
    </w:p>
    <w:p w14:paraId="3E32414D" w14:textId="77777777" w:rsidR="00363FB4" w:rsidRDefault="00363FB4" w:rsidP="00363FB4">
      <w:r>
        <w:t>- [ ] Data flows correctly from store to page to component</w:t>
      </w:r>
    </w:p>
    <w:p w14:paraId="28FFFCB1" w14:textId="77777777" w:rsidR="00363FB4" w:rsidRDefault="00363FB4" w:rsidP="00363FB4">
      <w:r>
        <w:t>- [ ] Loading, error, and empty states are present on every page</w:t>
      </w:r>
    </w:p>
    <w:p w14:paraId="7F8DE458" w14:textId="77777777" w:rsidR="00363FB4" w:rsidRDefault="00363FB4" w:rsidP="00363FB4">
      <w:r>
        <w:t>- [ ] No hardcoded data visible in the UI</w:t>
      </w:r>
    </w:p>
    <w:p w14:paraId="017E0034" w14:textId="77777777" w:rsidR="00363FB4" w:rsidRDefault="00363FB4" w:rsidP="00363FB4">
      <w:r>
        <w:t>- [ ] Spacing and typography are consistent across all pages</w:t>
      </w:r>
    </w:p>
    <w:p w14:paraId="59DA8482" w14:textId="77777777" w:rsidR="00363FB4" w:rsidRDefault="00363FB4" w:rsidP="00363FB4">
      <w:r>
        <w:t>- [ ] All routes are reachable and resolve correctly</w:t>
      </w:r>
    </w:p>
    <w:p w14:paraId="2F1A6338" w14:textId="77777777" w:rsidR="00363FB4" w:rsidRDefault="00363FB4" w:rsidP="00363FB4"/>
    <w:p w14:paraId="225D212E" w14:textId="77777777" w:rsidR="00363FB4" w:rsidRDefault="00363FB4" w:rsidP="00363FB4">
      <w:r>
        <w:t>### Phase 7 Commit</w:t>
      </w:r>
    </w:p>
    <w:p w14:paraId="69CEA046" w14:textId="77777777" w:rsidR="00363FB4" w:rsidRDefault="00363FB4" w:rsidP="00363FB4">
      <w:r>
        <w:t>- [ ] Stage all changes: `git add .`</w:t>
      </w:r>
    </w:p>
    <w:p w14:paraId="36E790F8" w14:textId="77777777" w:rsidR="00363FB4" w:rsidRDefault="00363FB4" w:rsidP="00363FB4">
      <w:r>
        <w:t>- [ ] Commit: `git commit -m "feat: phase 7 — pages and feature assembly"`</w:t>
      </w:r>
    </w:p>
    <w:p w14:paraId="6CB15761" w14:textId="77777777" w:rsidR="00363FB4" w:rsidRDefault="00363FB4" w:rsidP="00363FB4"/>
    <w:p w14:paraId="6A72038B" w14:textId="77777777" w:rsidR="00363FB4" w:rsidRDefault="00363FB4" w:rsidP="00363FB4">
      <w:r>
        <w:lastRenderedPageBreak/>
        <w:t xml:space="preserve">&gt; </w:t>
      </w:r>
      <w:r>
        <w:rPr>
          <w:rFonts w:ascii="Apple Color Emoji" w:hAnsi="Apple Color Emoji" w:cs="Apple Color Emoji"/>
        </w:rPr>
        <w:t>⏸️</w:t>
      </w:r>
      <w:r>
        <w:t xml:space="preserve"> **STOP — Review complete and commit made. Confirm commit before starting Phase 8.**</w:t>
      </w:r>
    </w:p>
    <w:p w14:paraId="32FEED7F" w14:textId="77777777" w:rsidR="00363FB4" w:rsidRDefault="00363FB4" w:rsidP="00363FB4"/>
    <w:p w14:paraId="78EA0098" w14:textId="77777777" w:rsidR="00363FB4" w:rsidRDefault="00363FB4" w:rsidP="00363FB4">
      <w:r>
        <w:t>---</w:t>
      </w:r>
    </w:p>
    <w:p w14:paraId="4425B0CB" w14:textId="77777777" w:rsidR="00363FB4" w:rsidRDefault="00363FB4" w:rsidP="00363FB4"/>
    <w:p w14:paraId="74FC3309" w14:textId="77777777" w:rsidR="00363FB4" w:rsidRDefault="00363FB4" w:rsidP="00363FB4">
      <w:r>
        <w:t>## Phase 8 — Accessibility Audit</w:t>
      </w:r>
    </w:p>
    <w:p w14:paraId="0A3ED191" w14:textId="77777777" w:rsidR="00363FB4" w:rsidRDefault="00363FB4" w:rsidP="00363FB4"/>
    <w:p w14:paraId="26FA4D5E" w14:textId="77777777" w:rsidR="00363FB4" w:rsidRDefault="00363FB4" w:rsidP="00363FB4">
      <w:r>
        <w:t>**Goal:** Confirm the application meets WCAG 2.2 AA standards before final review.</w:t>
      </w:r>
    </w:p>
    <w:p w14:paraId="6B76D0A2" w14:textId="77777777" w:rsidR="00363FB4" w:rsidRDefault="00363FB4" w:rsidP="00363FB4"/>
    <w:p w14:paraId="482ECD9D" w14:textId="77777777" w:rsidR="00363FB4" w:rsidRDefault="00363FB4" w:rsidP="00363FB4">
      <w:r>
        <w:t>- [ ] Run axe DevTools audit on every page and resolve all critical issues</w:t>
      </w:r>
    </w:p>
    <w:p w14:paraId="4692D621" w14:textId="77777777" w:rsidR="00363FB4" w:rsidRDefault="00363FB4" w:rsidP="00363FB4">
      <w:r>
        <w:t>- [ ] Run Lighthouse accessibility audit and resolve all failures</w:t>
      </w:r>
    </w:p>
    <w:p w14:paraId="0A2D7E84" w14:textId="77777777" w:rsidR="00363FB4" w:rsidRDefault="00363FB4" w:rsidP="00363FB4">
      <w:r>
        <w:t>- [ ] Manually test full keyboard navigation through every page</w:t>
      </w:r>
    </w:p>
    <w:p w14:paraId="0E5B4F38" w14:textId="77777777" w:rsidR="00363FB4" w:rsidRDefault="00363FB4" w:rsidP="00363FB4">
      <w:r>
        <w:t>- [ ] Confirm all focus indicators are clearly visible</w:t>
      </w:r>
    </w:p>
    <w:p w14:paraId="5FFAD2D6" w14:textId="77777777" w:rsidR="00363FB4" w:rsidRDefault="00363FB4" w:rsidP="00363FB4">
      <w:r>
        <w:t>- [ ] Confirm color is never the sole means of conveying information</w:t>
      </w:r>
    </w:p>
    <w:p w14:paraId="34773E20" w14:textId="77777777" w:rsidR="00363FB4" w:rsidRDefault="00363FB4" w:rsidP="00363FB4">
      <w:r>
        <w:t>- [ ] Confirm all images and icons have `alt` text or `aria-label`</w:t>
      </w:r>
    </w:p>
    <w:p w14:paraId="5D97180E" w14:textId="77777777" w:rsidR="00363FB4" w:rsidRDefault="00363FB4" w:rsidP="00363FB4">
      <w:r>
        <w:t>- [ ] Confirm all form inputs have associated labels</w:t>
      </w:r>
    </w:p>
    <w:p w14:paraId="0882C767" w14:textId="77777777" w:rsidR="00363FB4" w:rsidRDefault="00363FB4" w:rsidP="00363FB4">
      <w:r>
        <w:t>- [ ] Confirm contrast ratios meet minimums:</w:t>
      </w:r>
    </w:p>
    <w:p w14:paraId="1C2866A1" w14:textId="77777777" w:rsidR="00363FB4" w:rsidRDefault="00363FB4" w:rsidP="00363FB4">
      <w:r>
        <w:t xml:space="preserve">  - Body text: **4.5:1**</w:t>
      </w:r>
    </w:p>
    <w:p w14:paraId="54F5E868" w14:textId="77777777" w:rsidR="00363FB4" w:rsidRDefault="00363FB4" w:rsidP="00363FB4">
      <w:r>
        <w:t xml:space="preserve">  - Large text and UI components: **3:1**</w:t>
      </w:r>
    </w:p>
    <w:p w14:paraId="78E1C747" w14:textId="77777777" w:rsidR="00363FB4" w:rsidRDefault="00363FB4" w:rsidP="00363FB4"/>
    <w:p w14:paraId="08A6E568" w14:textId="77777777" w:rsidR="00363FB4" w:rsidRDefault="00363FB4" w:rsidP="00363FB4">
      <w:r>
        <w:t>### Phase 8 Review Checklist</w:t>
      </w:r>
    </w:p>
    <w:p w14:paraId="05BB8EF1" w14:textId="77777777" w:rsidR="00363FB4" w:rsidRDefault="00363FB4" w:rsidP="00363FB4">
      <w:r>
        <w:t>- [ ] axe DevTools returns zero critical or serious violations</w:t>
      </w:r>
    </w:p>
    <w:p w14:paraId="076763F5" w14:textId="77777777" w:rsidR="00363FB4" w:rsidRDefault="00363FB4" w:rsidP="00363FB4">
      <w:r>
        <w:t>- [ ] Lighthouse accessibility score is 90 or above</w:t>
      </w:r>
    </w:p>
    <w:p w14:paraId="24726E85" w14:textId="77777777" w:rsidR="00363FB4" w:rsidRDefault="00363FB4" w:rsidP="00363FB4">
      <w:r>
        <w:t>- [ ] Full keyboard navigation works on every page</w:t>
      </w:r>
    </w:p>
    <w:p w14:paraId="5506A6DA" w14:textId="77777777" w:rsidR="00363FB4" w:rsidRDefault="00363FB4" w:rsidP="00363FB4">
      <w:r>
        <w:t>- [ ] No accessibility issues remain unresolved or undocumented</w:t>
      </w:r>
    </w:p>
    <w:p w14:paraId="7B3BDE6C" w14:textId="77777777" w:rsidR="00363FB4" w:rsidRDefault="00363FB4" w:rsidP="00363FB4"/>
    <w:p w14:paraId="42D0BE49" w14:textId="77777777" w:rsidR="00363FB4" w:rsidRDefault="00363FB4" w:rsidP="00363FB4">
      <w:r>
        <w:t>### Phase 8 Commit</w:t>
      </w:r>
    </w:p>
    <w:p w14:paraId="5D20C352" w14:textId="77777777" w:rsidR="00363FB4" w:rsidRDefault="00363FB4" w:rsidP="00363FB4">
      <w:r>
        <w:t>- [ ] Stage all changes: `git add .`</w:t>
      </w:r>
    </w:p>
    <w:p w14:paraId="4CF20199" w14:textId="77777777" w:rsidR="00363FB4" w:rsidRDefault="00363FB4" w:rsidP="00363FB4">
      <w:r>
        <w:lastRenderedPageBreak/>
        <w:t>- [ ] Commit: `git commit -m "fix: phase 8 — accessibility audit fixes"`</w:t>
      </w:r>
    </w:p>
    <w:p w14:paraId="7B341821" w14:textId="77777777" w:rsidR="00363FB4" w:rsidRDefault="00363FB4" w:rsidP="00363FB4"/>
    <w:p w14:paraId="188EAA1E" w14:textId="77777777" w:rsidR="00363FB4" w:rsidRDefault="00363FB4" w:rsidP="00363FB4">
      <w:r>
        <w:t xml:space="preserve">&gt; </w:t>
      </w:r>
      <w:r>
        <w:rPr>
          <w:rFonts w:ascii="Apple Color Emoji" w:hAnsi="Apple Color Emoji" w:cs="Apple Color Emoji"/>
        </w:rPr>
        <w:t>⏸️</w:t>
      </w:r>
      <w:r>
        <w:t xml:space="preserve"> **STOP — Review complete and commit made. Confirm commit before starting Phase 9.**</w:t>
      </w:r>
    </w:p>
    <w:p w14:paraId="34210B9A" w14:textId="77777777" w:rsidR="00363FB4" w:rsidRDefault="00363FB4" w:rsidP="00363FB4"/>
    <w:p w14:paraId="72C6F074" w14:textId="77777777" w:rsidR="00363FB4" w:rsidRDefault="00363FB4" w:rsidP="00363FB4">
      <w:r>
        <w:t>---</w:t>
      </w:r>
    </w:p>
    <w:p w14:paraId="5503865A" w14:textId="77777777" w:rsidR="00363FB4" w:rsidRDefault="00363FB4" w:rsidP="00363FB4"/>
    <w:p w14:paraId="03462069" w14:textId="77777777" w:rsidR="00363FB4" w:rsidRDefault="00363FB4" w:rsidP="00363FB4">
      <w:r>
        <w:t>## Phase 9 — Final Review and Cleanup</w:t>
      </w:r>
    </w:p>
    <w:p w14:paraId="34561D55" w14:textId="77777777" w:rsidR="00363FB4" w:rsidRDefault="00363FB4" w:rsidP="00363FB4"/>
    <w:p w14:paraId="66B020C4" w14:textId="77777777" w:rsidR="00363FB4" w:rsidRDefault="00363FB4" w:rsidP="00363FB4">
      <w:r>
        <w:t>**Goal:** Clean, consistent, production-ready code with no loose ends.</w:t>
      </w:r>
    </w:p>
    <w:p w14:paraId="0DE5FCB6" w14:textId="77777777" w:rsidR="00363FB4" w:rsidRDefault="00363FB4" w:rsidP="00363FB4"/>
    <w:p w14:paraId="4B1C8F1C" w14:textId="77777777" w:rsidR="00363FB4" w:rsidRDefault="00363FB4" w:rsidP="00363FB4">
      <w:r>
        <w:t>- [ ] Remove all `console.log` statements and debug code</w:t>
      </w:r>
    </w:p>
    <w:p w14:paraId="21AAF978" w14:textId="77777777" w:rsidR="00363FB4" w:rsidRDefault="00363FB4" w:rsidP="00363FB4">
      <w:r>
        <w:t>- [ ] Remove all unused components, imports, and dependencies</w:t>
      </w:r>
    </w:p>
    <w:p w14:paraId="37313155" w14:textId="77777777" w:rsidR="00363FB4" w:rsidRDefault="00363FB4" w:rsidP="00363FB4">
      <w:r>
        <w:t>- [ ] Confirm `.env` variables are documented in `.env.example`</w:t>
      </w:r>
    </w:p>
    <w:p w14:paraId="753E6151" w14:textId="77777777" w:rsidR="00363FB4" w:rsidRDefault="00363FB4" w:rsidP="00363FB4">
      <w:r>
        <w:t>- [ ] Confirm no API keys or secrets are committed to the repository</w:t>
      </w:r>
    </w:p>
    <w:p w14:paraId="75285FA7" w14:textId="77777777" w:rsidR="00363FB4" w:rsidRDefault="00363FB4" w:rsidP="00363FB4">
      <w:r>
        <w:t>- [ ] Review all components for consistency against the project brief</w:t>
      </w:r>
    </w:p>
    <w:p w14:paraId="28EA73D8" w14:textId="77777777" w:rsidR="00363FB4" w:rsidRDefault="00363FB4" w:rsidP="00363FB4">
      <w:r>
        <w:t>- [ ] Confirm the build compiles cleanly with `vite build`</w:t>
      </w:r>
    </w:p>
    <w:p w14:paraId="456AE7C8" w14:textId="77777777" w:rsidR="00363FB4" w:rsidRDefault="00363FB4" w:rsidP="00363FB4">
      <w:r>
        <w:t>- [ ] Update this plan with any deviations or decisions made during the build</w:t>
      </w:r>
    </w:p>
    <w:p w14:paraId="314AB3FB" w14:textId="77777777" w:rsidR="00363FB4" w:rsidRDefault="00363FB4" w:rsidP="00363FB4"/>
    <w:p w14:paraId="19E7733C" w14:textId="77777777" w:rsidR="00363FB4" w:rsidRDefault="00363FB4" w:rsidP="00363FB4">
      <w:r>
        <w:t>### Phase 9 Review Checklist</w:t>
      </w:r>
    </w:p>
    <w:p w14:paraId="5F3C9079" w14:textId="77777777" w:rsidR="00363FB4" w:rsidRDefault="00363FB4" w:rsidP="00363FB4">
      <w:r>
        <w:t>- [ ] `vite build` completes with no errors or warnings</w:t>
      </w:r>
    </w:p>
    <w:p w14:paraId="317F5D55" w14:textId="77777777" w:rsidR="00363FB4" w:rsidRDefault="00363FB4" w:rsidP="00363FB4">
      <w:r>
        <w:t>- [ ] No dead code, unused imports, or leftover debug statements</w:t>
      </w:r>
    </w:p>
    <w:p w14:paraId="7E2C4484" w14:textId="77777777" w:rsidR="00363FB4" w:rsidRDefault="00363FB4" w:rsidP="00363FB4">
      <w:r>
        <w:t>- [ ] `.env.example` is present and accurate</w:t>
      </w:r>
    </w:p>
    <w:p w14:paraId="034D7677" w14:textId="77777777" w:rsidR="00363FB4" w:rsidRDefault="00363FB4" w:rsidP="00363FB4">
      <w:r>
        <w:t>- [ ] Codebase is consistent with the project brief</w:t>
      </w:r>
    </w:p>
    <w:p w14:paraId="4DC6661B" w14:textId="77777777" w:rsidR="00363FB4" w:rsidRDefault="00363FB4" w:rsidP="00363FB4">
      <w:r>
        <w:t>- [ ] All phases of this plan are marked complete</w:t>
      </w:r>
    </w:p>
    <w:p w14:paraId="4F480076" w14:textId="77777777" w:rsidR="00363FB4" w:rsidRDefault="00363FB4" w:rsidP="00363FB4"/>
    <w:p w14:paraId="184699DE" w14:textId="77777777" w:rsidR="00363FB4" w:rsidRDefault="00363FB4" w:rsidP="00363FB4">
      <w:r>
        <w:t>### Phase 9 Commit</w:t>
      </w:r>
    </w:p>
    <w:p w14:paraId="67899BCF" w14:textId="77777777" w:rsidR="00363FB4" w:rsidRDefault="00363FB4" w:rsidP="00363FB4">
      <w:r>
        <w:t>- [ ] Stage all changes: `git add .`</w:t>
      </w:r>
    </w:p>
    <w:p w14:paraId="252B3CF3" w14:textId="77777777" w:rsidR="00363FB4" w:rsidRDefault="00363FB4" w:rsidP="00363FB4">
      <w:r>
        <w:lastRenderedPageBreak/>
        <w:t>- [ ] Commit: `git commit -m "chore: phase 9 — final cleanup"`</w:t>
      </w:r>
    </w:p>
    <w:p w14:paraId="06CE0D93" w14:textId="77777777" w:rsidR="00363FB4" w:rsidRDefault="00363FB4" w:rsidP="00363FB4"/>
    <w:p w14:paraId="29EB64F8" w14:textId="77777777" w:rsidR="00363FB4" w:rsidRDefault="00363FB4" w:rsidP="00363FB4">
      <w:r>
        <w:t xml:space="preserve">&gt; </w:t>
      </w:r>
      <w:r>
        <w:rPr>
          <w:rFonts w:ascii="Apple Color Emoji" w:hAnsi="Apple Color Emoji" w:cs="Apple Color Emoji"/>
        </w:rPr>
        <w:t>✅</w:t>
      </w:r>
      <w:r>
        <w:t xml:space="preserve"> **Build complete. All phases committed. Ready for handoff or deployment.**</w:t>
      </w:r>
    </w:p>
    <w:p w14:paraId="468D4A25" w14:textId="77777777" w:rsidR="00363FB4" w:rsidRDefault="00363FB4" w:rsidP="00363FB4"/>
    <w:p w14:paraId="3562554B" w14:textId="77777777" w:rsidR="00D67737" w:rsidRDefault="00363FB4" w:rsidP="00363FB4">
      <w:r>
        <w:t>---</w:t>
      </w:r>
    </w:p>
    <w:sectPr w:rsidR="00D67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9D"/>
    <w:rsid w:val="00073964"/>
    <w:rsid w:val="00363FB4"/>
    <w:rsid w:val="00413786"/>
    <w:rsid w:val="007056B6"/>
    <w:rsid w:val="00726C9D"/>
    <w:rsid w:val="00A30A45"/>
    <w:rsid w:val="00B231E6"/>
    <w:rsid w:val="00BB44C8"/>
    <w:rsid w:val="00D67737"/>
    <w:rsid w:val="00E3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BCA8E"/>
  <w15:chartTrackingRefBased/>
  <w15:docId w15:val="{EA2C60EB-F2D0-6644-B189-BEC0D0BF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idg/Downloads/Protogen-Lemonade-Stand-Friday%20/Plan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Plan-Template.dotx</Template>
  <TotalTime>0</TotalTime>
  <Pages>13</Pages>
  <Words>1779</Words>
  <Characters>10145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Gavandi</dc:creator>
  <cp:keywords/>
  <dc:description/>
  <cp:lastModifiedBy>Sid Gavandi (SLALOM INC)</cp:lastModifiedBy>
  <cp:revision>1</cp:revision>
  <dcterms:created xsi:type="dcterms:W3CDTF">2026-07-24T17:17:00Z</dcterms:created>
  <dcterms:modified xsi:type="dcterms:W3CDTF">2026-07-24T17:18:00Z</dcterms:modified>
</cp:coreProperties>
</file>